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29354822" w:displacedByCustomXml="next"/>
    <w:bookmarkStart w:id="1" w:name="_Toc329354601" w:displacedByCustomXml="next"/>
    <w:sdt>
      <w:sdtPr>
        <w:rPr>
          <w:color w:val="595959" w:themeColor="text1" w:themeTint="A6"/>
          <w:sz w:val="24"/>
        </w:rPr>
        <w:id w:val="3174419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87552D" w:rsidRDefault="0087552D" w:rsidP="00AE4B56">
          <w:pPr>
            <w:pStyle w:val="Sinespaciado"/>
            <w:jc w:val="center"/>
            <w:rPr>
              <w:rFonts w:ascii="Lucida Handwriting" w:hAnsi="Lucida Handwriting"/>
              <w:color w:val="002060"/>
              <w:sz w:val="48"/>
            </w:rPr>
          </w:pPr>
          <w:r w:rsidRPr="00AE4B56">
            <w:rPr>
              <w:rFonts w:ascii="Lucida Handwriting" w:hAnsi="Lucida Handwriting"/>
              <w:noProof/>
              <w:color w:val="002060"/>
              <w:sz w:val="40"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7922CEC7" wp14:editId="476392F9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Cuadro de texto 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7552D" w:rsidRPr="00C84D22" w:rsidRDefault="0000451F">
                                <w:pPr>
                                  <w:pStyle w:val="Informacindecontacto"/>
                                </w:pPr>
                                <w:sdt>
                                  <w:sdtPr>
                                    <w:rPr>
                                      <w:lang w:val="es-ES_tradnl"/>
                                    </w:rPr>
                                    <w:alias w:val="Nombre"/>
                                    <w:tag w:val=""/>
                                    <w:id w:val="-33307134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AE4B56">
                                      <w:t>Ing.Juan</w:t>
                                    </w:r>
                                    <w:proofErr w:type="spellEnd"/>
                                    <w:r w:rsidR="00AE4B56">
                                      <w:t xml:space="preserve"> Zaldumbide</w:t>
                                    </w:r>
                                  </w:sdtContent>
                                </w:sdt>
                                <w:r w:rsidR="0087552D" w:rsidRPr="00C84D22">
                                  <w:t> | </w:t>
                                </w:r>
                                <w:sdt>
                                  <w:sdtPr>
                                    <w:alias w:val="Nombre de la asignatura"/>
                                    <w:tag w:val=""/>
                                    <w:id w:val="-465814739"/>
                                    <w:placeholder>
                                      <w:docPart w:val="6282ED88D05043A6BDBB1FE5588EE6B2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4B56">
                                      <w:t>Base de Datos Multidimensional</w:t>
                                    </w:r>
                                  </w:sdtContent>
                                </w:sdt>
                                <w:r w:rsidR="0087552D" w:rsidRPr="00C84D22">
                                  <w:t> | </w:t>
                                </w:r>
                                <w:sdt>
                                  <w:sdtPr>
                                    <w:alias w:val="Fecha"/>
                                    <w:tag w:val=""/>
                                    <w:id w:val="1865562467"/>
                                    <w:placeholder>
                                      <w:docPart w:val="9FB1A4C774274C128494665D9CE9235C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6-08T00:00:00Z">
                                      <w:dateFormat w:val="dd' de 'MMMM' de '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AE4B56">
                                      <w:t>08 de junio de 2016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22CEC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 20" o:spid="_x0000_s1026" type="#_x0000_t202" style="position:absolute;left:0;text-align:left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" o:allowoverlap="f" filled="f" stroked="f" strokeweight=".5pt">
                    <v:textbox style="mso-fit-shape-to-text:t" inset="0,,0">
                      <w:txbxContent>
                        <w:p w:rsidR="0087552D" w:rsidRPr="00C84D22" w:rsidRDefault="0000451F">
                          <w:pPr>
                            <w:pStyle w:val="Informacindecontacto"/>
                          </w:pPr>
                          <w:sdt>
                            <w:sdtPr>
                              <w:rPr>
                                <w:lang w:val="es-ES_tradnl"/>
                              </w:rPr>
                              <w:alias w:val="Nombre"/>
                              <w:tag w:val=""/>
                              <w:id w:val="-33307134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AE4B56">
                                <w:t>Ing.Juan</w:t>
                              </w:r>
                              <w:proofErr w:type="spellEnd"/>
                              <w:r w:rsidR="00AE4B56">
                                <w:t xml:space="preserve"> Zaldumbide</w:t>
                              </w:r>
                            </w:sdtContent>
                          </w:sdt>
                          <w:r w:rsidR="0087552D" w:rsidRPr="00C84D22">
                            <w:t> | </w:t>
                          </w:r>
                          <w:sdt>
                            <w:sdtPr>
                              <w:alias w:val="Nombre de la asignatura"/>
                              <w:tag w:val=""/>
                              <w:id w:val="-465814739"/>
                              <w:placeholder>
                                <w:docPart w:val="6282ED88D05043A6BDBB1FE5588EE6B2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AE4B56">
                                <w:t>Base de Datos Multidimensional</w:t>
                              </w:r>
                            </w:sdtContent>
                          </w:sdt>
                          <w:r w:rsidR="0087552D" w:rsidRPr="00C84D22">
                            <w:t> | </w:t>
                          </w:r>
                          <w:sdt>
                            <w:sdtPr>
                              <w:alias w:val="Fecha"/>
                              <w:tag w:val=""/>
                              <w:id w:val="1865562467"/>
                              <w:placeholder>
                                <w:docPart w:val="9FB1A4C774274C128494665D9CE9235C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6-08T00:00:00Z">
                                <w:dateFormat w:val="dd' de 'MMMM' de '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AE4B56">
                                <w:t>08 de junio de 2016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Pr="00AE4B56">
            <w:rPr>
              <w:rFonts w:ascii="Lucida Handwriting" w:hAnsi="Lucida Handwriting"/>
              <w:noProof/>
              <w:color w:val="002060"/>
              <w:sz w:val="40"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520A2F0D" wp14:editId="6BBBE25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7470775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Cuadro de texto 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46877552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7552D" w:rsidRPr="00C84D22" w:rsidRDefault="00AE4B56">
                                    <w:pPr>
                                      <w:pStyle w:val="Puesto"/>
                                    </w:pPr>
                                    <w:r>
                                      <w:t xml:space="preserve">Proyecto </w:t>
                                    </w:r>
                                    <w:proofErr w:type="spellStart"/>
                                    <w:r>
                                      <w:t>NoSQL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87552D" w:rsidRPr="00AE4B56" w:rsidRDefault="0000451F">
                                <w:pPr>
                                  <w:pStyle w:val="Subttulo"/>
                                  <w:rPr>
                                    <w:color w:val="000000" w:themeColor="text1"/>
                                    <w:sz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32"/>
                                    </w:rPr>
                                    <w:alias w:val="Subtítulo"/>
                                    <w:tag w:val=""/>
                                    <w:id w:val="-2364838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4B56" w:rsidRPr="00AE4B56">
                                      <w:rPr>
                                        <w:color w:val="000000" w:themeColor="text1"/>
                                        <w:sz w:val="32"/>
                                      </w:rPr>
                                      <w:t>iNTEGRANTES: Muñoz Geovanny &amp; lourdes peñafiel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20A2F0D" id="Cuadro de texto  21" o:spid="_x0000_s1027" type="#_x0000_t202" style="position:absolute;left:0;text-align:left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46877552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87552D" w:rsidRPr="00C84D22" w:rsidRDefault="00AE4B56">
                              <w:pPr>
                                <w:pStyle w:val="Puesto"/>
                              </w:pPr>
                              <w:r>
                                <w:t xml:space="preserve">Proyecto </w:t>
                              </w:r>
                              <w:proofErr w:type="spellStart"/>
                              <w:r>
                                <w:t>NoSQL</w:t>
                              </w:r>
                              <w:proofErr w:type="spellEnd"/>
                            </w:p>
                          </w:sdtContent>
                        </w:sdt>
                        <w:p w:rsidR="0087552D" w:rsidRPr="00AE4B56" w:rsidRDefault="0000451F">
                          <w:pPr>
                            <w:pStyle w:val="Subttulo"/>
                            <w:rPr>
                              <w:color w:val="000000" w:themeColor="text1"/>
                              <w:sz w:val="32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32"/>
                              </w:rPr>
                              <w:alias w:val="Subtítulo"/>
                              <w:tag w:val=""/>
                              <w:id w:val="-2364838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E4B56" w:rsidRPr="00AE4B56">
                                <w:rPr>
                                  <w:color w:val="000000" w:themeColor="text1"/>
                                  <w:sz w:val="32"/>
                                </w:rPr>
                                <w:t>iNTEGRANTES: Muñoz Geovanny &amp; lourdes peñafiel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AE4B56" w:rsidRPr="00AE4B56">
            <w:rPr>
              <w:rFonts w:ascii="Lucida Handwriting" w:hAnsi="Lucida Handwriting"/>
              <w:color w:val="002060"/>
              <w:sz w:val="48"/>
            </w:rPr>
            <w:t>ESCUELA POLITECNICA NACIONAL</w:t>
          </w:r>
        </w:p>
        <w:p w:rsidR="00AE4B56" w:rsidRPr="00AE4B56" w:rsidRDefault="00AE4B56" w:rsidP="00AE4B56">
          <w:pPr>
            <w:pStyle w:val="Sinespaciado"/>
            <w:jc w:val="center"/>
            <w:rPr>
              <w:rFonts w:ascii="Lucida Handwriting" w:hAnsi="Lucida Handwriting"/>
              <w:color w:val="002060"/>
              <w:sz w:val="48"/>
            </w:rPr>
          </w:pPr>
        </w:p>
        <w:p w:rsidR="0087552D" w:rsidRDefault="00AE4B56" w:rsidP="00AE4B56">
          <w:pPr>
            <w:spacing w:after="200"/>
            <w:jc w:val="center"/>
          </w:pPr>
          <w:r w:rsidRPr="00AE4B56">
            <w:rPr>
              <w:rFonts w:ascii="Lucida Handwriting" w:hAnsi="Lucida Handwriting"/>
              <w:noProof/>
              <w:color w:val="002060"/>
              <w:sz w:val="44"/>
              <w:lang w:val="es-EC" w:eastAsia="es-EC"/>
            </w:rPr>
            <w:drawing>
              <wp:anchor distT="0" distB="0" distL="114300" distR="114300" simplePos="0" relativeHeight="251662336" behindDoc="0" locked="0" layoutInCell="1" allowOverlap="1" wp14:anchorId="21E6C434" wp14:editId="2D01B2F8">
                <wp:simplePos x="0" y="0"/>
                <wp:positionH relativeFrom="margin">
                  <wp:align>center</wp:align>
                </wp:positionH>
                <wp:positionV relativeFrom="paragraph">
                  <wp:posOffset>1200150</wp:posOffset>
                </wp:positionV>
                <wp:extent cx="2593910" cy="4475977"/>
                <wp:effectExtent l="0" t="0" r="0" b="1270"/>
                <wp:wrapNone/>
                <wp:docPr id="1" name="Imagen 1" descr="http://cem.epn.edu.ec/imagenes/logos_institucionales/big_png/BUHO_EPN_bi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cem.epn.edu.ec/imagenes/logos_institucionales/big_png/BUHO_EPN_bi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93910" cy="44759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E4B56">
            <w:rPr>
              <w:rFonts w:ascii="Lucida Handwriting" w:hAnsi="Lucida Handwriting"/>
              <w:color w:val="002060"/>
              <w:sz w:val="44"/>
            </w:rPr>
            <w:t>ESCUELA DE FORMACIÓN DE TECNÓLOGOS</w:t>
          </w:r>
          <w:r w:rsidR="0087552D">
            <w:br w:type="page"/>
          </w:r>
        </w:p>
      </w:sdtContent>
    </w:sdt>
    <w:bookmarkEnd w:id="1"/>
    <w:bookmarkEnd w:id="0"/>
    <w:p w:rsidR="00AE4B56" w:rsidRDefault="00AE4B56" w:rsidP="00AE4B56">
      <w:pPr>
        <w:pStyle w:val="Ttulo1"/>
        <w:jc w:val="center"/>
        <w:rPr>
          <w:rStyle w:val="Ttulo1Car"/>
          <w:sz w:val="44"/>
        </w:rPr>
      </w:pPr>
      <w:r>
        <w:rPr>
          <w:noProof/>
          <w:lang w:val="es-EC" w:eastAsia="es-EC"/>
        </w:rPr>
        <w:lastRenderedPageBreak/>
        <w:drawing>
          <wp:anchor distT="0" distB="0" distL="114300" distR="114300" simplePos="0" relativeHeight="251663360" behindDoc="0" locked="0" layoutInCell="1" allowOverlap="1" wp14:anchorId="3A9D1EB4" wp14:editId="38AFBB07">
            <wp:simplePos x="0" y="0"/>
            <wp:positionH relativeFrom="margin">
              <wp:posOffset>-419735</wp:posOffset>
            </wp:positionH>
            <wp:positionV relativeFrom="paragraph">
              <wp:posOffset>367665</wp:posOffset>
            </wp:positionV>
            <wp:extent cx="2000250" cy="2204085"/>
            <wp:effectExtent l="0" t="0" r="0" b="5715"/>
            <wp:wrapNone/>
            <wp:docPr id="2" name="Imagen 2" descr="https://informatica2univia.files.wordpress.com/2012/04/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nformatica2univia.files.wordpress.com/2012/04/18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4B56">
        <w:rPr>
          <w:rStyle w:val="Ttulo1Car"/>
          <w:sz w:val="44"/>
        </w:rPr>
        <w:t>ARQUITECTURA DEL PROYECTO</w:t>
      </w:r>
    </w:p>
    <w:p w:rsidR="00031E14" w:rsidRDefault="00031E14" w:rsidP="00AE4B56"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D9190E" wp14:editId="01A31FC2">
                <wp:simplePos x="0" y="0"/>
                <wp:positionH relativeFrom="column">
                  <wp:posOffset>3514090</wp:posOffset>
                </wp:positionH>
                <wp:positionV relativeFrom="paragraph">
                  <wp:posOffset>2297429</wp:posOffset>
                </wp:positionV>
                <wp:extent cx="1323975" cy="1152525"/>
                <wp:effectExtent l="38100" t="19050" r="85725" b="104775"/>
                <wp:wrapNone/>
                <wp:docPr id="23" name="Forma libr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152525"/>
                        </a:xfrm>
                        <a:custGeom>
                          <a:avLst/>
                          <a:gdLst>
                            <a:gd name="connsiteX0" fmla="*/ 0 w 1362075"/>
                            <a:gd name="connsiteY0" fmla="*/ 1104900 h 1104900"/>
                            <a:gd name="connsiteX1" fmla="*/ 847725 w 1362075"/>
                            <a:gd name="connsiteY1" fmla="*/ 781050 h 1104900"/>
                            <a:gd name="connsiteX2" fmla="*/ 1362075 w 1362075"/>
                            <a:gd name="connsiteY2" fmla="*/ 0 h 1104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362075" h="1104900">
                              <a:moveTo>
                                <a:pt x="0" y="1104900"/>
                              </a:moveTo>
                              <a:cubicBezTo>
                                <a:pt x="310356" y="1035050"/>
                                <a:pt x="620713" y="965200"/>
                                <a:pt x="847725" y="781050"/>
                              </a:cubicBezTo>
                              <a:cubicBezTo>
                                <a:pt x="1074737" y="596900"/>
                                <a:pt x="1349375" y="114300"/>
                                <a:pt x="136207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ABE16" id="Forma libre 23" o:spid="_x0000_s1026" style="position:absolute;margin-left:276.7pt;margin-top:180.9pt;width:104.25pt;height:90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2075,1104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" path="m,1104900c310356,1035050,620713,965200,847725,781050,1074737,596900,1349375,114300,1362075,e" filled="f" strokecolor="black [3200]" strokeweight="2pt">
                <v:shadow on="t" color="black" opacity="24903f" origin=",.5" offset="0,.55556mm"/>
                <v:path arrowok="t" o:connecttype="custom" o:connectlocs="0,1152525;824012,814716;1323975,0" o:connectangles="0,0,0"/>
              </v:shape>
            </w:pict>
          </mc:Fallback>
        </mc:AlternateContent>
      </w:r>
      <w:r>
        <w:rPr>
          <w:noProof/>
          <w:lang w:val="es-EC" w:eastAsia="es-EC"/>
        </w:rPr>
        <w:drawing>
          <wp:anchor distT="0" distB="0" distL="114300" distR="114300" simplePos="0" relativeHeight="251693056" behindDoc="0" locked="0" layoutInCell="1" allowOverlap="1" wp14:anchorId="7B522622" wp14:editId="198DF17F">
            <wp:simplePos x="0" y="0"/>
            <wp:positionH relativeFrom="column">
              <wp:posOffset>3561715</wp:posOffset>
            </wp:positionH>
            <wp:positionV relativeFrom="paragraph">
              <wp:posOffset>4011930</wp:posOffset>
            </wp:positionV>
            <wp:extent cx="495300" cy="458804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C" w:eastAsia="es-EC"/>
        </w:rPr>
        <w:drawing>
          <wp:anchor distT="0" distB="0" distL="114300" distR="114300" simplePos="0" relativeHeight="251691008" behindDoc="0" locked="0" layoutInCell="1" allowOverlap="1" wp14:anchorId="75765473" wp14:editId="5792AC46">
            <wp:simplePos x="0" y="0"/>
            <wp:positionH relativeFrom="column">
              <wp:posOffset>3523615</wp:posOffset>
            </wp:positionH>
            <wp:positionV relativeFrom="paragraph">
              <wp:posOffset>3068955</wp:posOffset>
            </wp:positionV>
            <wp:extent cx="495300" cy="458804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C" w:eastAsia="es-EC"/>
        </w:rPr>
        <w:drawing>
          <wp:anchor distT="0" distB="0" distL="114300" distR="114300" simplePos="0" relativeHeight="251688960" behindDoc="0" locked="0" layoutInCell="1" allowOverlap="1" wp14:anchorId="30E7D3DF" wp14:editId="48B7CEB4">
            <wp:simplePos x="0" y="0"/>
            <wp:positionH relativeFrom="column">
              <wp:posOffset>3542665</wp:posOffset>
            </wp:positionH>
            <wp:positionV relativeFrom="paragraph">
              <wp:posOffset>1221105</wp:posOffset>
            </wp:positionV>
            <wp:extent cx="495300" cy="458804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C" w:eastAsia="es-EC"/>
        </w:rPr>
        <w:drawing>
          <wp:anchor distT="0" distB="0" distL="114300" distR="114300" simplePos="0" relativeHeight="251686912" behindDoc="0" locked="0" layoutInCell="1" allowOverlap="1" wp14:anchorId="4E81AE2D" wp14:editId="6003C591">
            <wp:simplePos x="0" y="0"/>
            <wp:positionH relativeFrom="column">
              <wp:posOffset>3533140</wp:posOffset>
            </wp:positionH>
            <wp:positionV relativeFrom="paragraph">
              <wp:posOffset>325755</wp:posOffset>
            </wp:positionV>
            <wp:extent cx="495300" cy="458804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BF47FC" wp14:editId="44394F23">
                <wp:simplePos x="0" y="0"/>
                <wp:positionH relativeFrom="column">
                  <wp:posOffset>3580765</wp:posOffset>
                </wp:positionH>
                <wp:positionV relativeFrom="paragraph">
                  <wp:posOffset>2383155</wp:posOffset>
                </wp:positionV>
                <wp:extent cx="1312545" cy="1857375"/>
                <wp:effectExtent l="38100" t="38100" r="78105" b="104775"/>
                <wp:wrapNone/>
                <wp:docPr id="24" name="Forma libr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545" cy="1857375"/>
                        </a:xfrm>
                        <a:custGeom>
                          <a:avLst/>
                          <a:gdLst>
                            <a:gd name="connsiteX0" fmla="*/ 0 w 1198597"/>
                            <a:gd name="connsiteY0" fmla="*/ 1795236 h 1809462"/>
                            <a:gd name="connsiteX1" fmla="*/ 904875 w 1198597"/>
                            <a:gd name="connsiteY1" fmla="*/ 1547586 h 1809462"/>
                            <a:gd name="connsiteX2" fmla="*/ 1152525 w 1198597"/>
                            <a:gd name="connsiteY2" fmla="*/ 4536 h 18094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198597" h="1809462">
                              <a:moveTo>
                                <a:pt x="0" y="1795236"/>
                              </a:moveTo>
                              <a:cubicBezTo>
                                <a:pt x="356394" y="1820636"/>
                                <a:pt x="712788" y="1846036"/>
                                <a:pt x="904875" y="1547586"/>
                              </a:cubicBezTo>
                              <a:cubicBezTo>
                                <a:pt x="1096962" y="1249136"/>
                                <a:pt x="1289050" y="-87539"/>
                                <a:pt x="1152525" y="4536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E7FBE" id="Forma libre 24" o:spid="_x0000_s1026" style="position:absolute;margin-left:281.95pt;margin-top:187.65pt;width:103.35pt;height:14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98597,1809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" path="m,1795236v356394,25400,712788,50800,904875,-247650c1096962,1249136,1289050,-87539,1152525,4536e" filled="f" strokecolor="black [3200]" strokeweight="2pt">
                <v:shadow on="t" color="black" opacity="24903f" origin=",.5" offset="0,.55556mm"/>
                <v:path arrowok="t" o:connecttype="custom" o:connectlocs="0,1842772;990899,1588565;1262093,4656" o:connectangles="0,0,0"/>
              </v:shape>
            </w:pict>
          </mc:Fallback>
        </mc:AlternateContent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10F3E0" wp14:editId="0568C420">
                <wp:simplePos x="0" y="0"/>
                <wp:positionH relativeFrom="column">
                  <wp:posOffset>3542665</wp:posOffset>
                </wp:positionH>
                <wp:positionV relativeFrom="paragraph">
                  <wp:posOffset>1440180</wp:posOffset>
                </wp:positionV>
                <wp:extent cx="1311701" cy="754242"/>
                <wp:effectExtent l="38100" t="38100" r="60325" b="103505"/>
                <wp:wrapNone/>
                <wp:docPr id="19" name="Forma libr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701" cy="754242"/>
                        </a:xfrm>
                        <a:custGeom>
                          <a:avLst/>
                          <a:gdLst>
                            <a:gd name="connsiteX0" fmla="*/ 0 w 1311701"/>
                            <a:gd name="connsiteY0" fmla="*/ 0 h 754242"/>
                            <a:gd name="connsiteX1" fmla="*/ 666750 w 1311701"/>
                            <a:gd name="connsiteY1" fmla="*/ 314325 h 754242"/>
                            <a:gd name="connsiteX2" fmla="*/ 1209675 w 1311701"/>
                            <a:gd name="connsiteY2" fmla="*/ 723900 h 754242"/>
                            <a:gd name="connsiteX3" fmla="*/ 1304925 w 1311701"/>
                            <a:gd name="connsiteY3" fmla="*/ 714375 h 7542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311701" h="754242">
                              <a:moveTo>
                                <a:pt x="0" y="0"/>
                              </a:moveTo>
                              <a:cubicBezTo>
                                <a:pt x="232569" y="96837"/>
                                <a:pt x="465138" y="193675"/>
                                <a:pt x="666750" y="314325"/>
                              </a:cubicBezTo>
                              <a:cubicBezTo>
                                <a:pt x="868362" y="434975"/>
                                <a:pt x="1103313" y="657225"/>
                                <a:pt x="1209675" y="723900"/>
                              </a:cubicBezTo>
                              <a:cubicBezTo>
                                <a:pt x="1316038" y="790575"/>
                                <a:pt x="1320800" y="728663"/>
                                <a:pt x="1304925" y="714375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D754A" id="Forma libre 19" o:spid="_x0000_s1026" style="position:absolute;margin-left:278.95pt;margin-top:113.4pt;width:103.3pt;height:59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11701,754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" path="m,c232569,96837,465138,193675,666750,314325v201612,120650,436563,342900,542925,409575c1316038,790575,1320800,728663,1304925,714375e" filled="f" strokecolor="black [3200]" strokeweight="2pt">
                <v:shadow on="t" color="black" opacity="24903f" origin=",.5" offset="0,.55556mm"/>
                <v:path arrowok="t" o:connecttype="custom" o:connectlocs="0,0;666750,314325;1209675,723900;1304925,714375" o:connectangles="0,0,0,0"/>
              </v:shape>
            </w:pict>
          </mc:Fallback>
        </mc:AlternateContent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38BABF" wp14:editId="5E60F0ED">
                <wp:simplePos x="0" y="0"/>
                <wp:positionH relativeFrom="column">
                  <wp:posOffset>3561715</wp:posOffset>
                </wp:positionH>
                <wp:positionV relativeFrom="paragraph">
                  <wp:posOffset>516255</wp:posOffset>
                </wp:positionV>
                <wp:extent cx="1285875" cy="1533525"/>
                <wp:effectExtent l="38100" t="38100" r="85725" b="85725"/>
                <wp:wrapNone/>
                <wp:docPr id="18" name="Forma lib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533525"/>
                        </a:xfrm>
                        <a:custGeom>
                          <a:avLst/>
                          <a:gdLst>
                            <a:gd name="connsiteX0" fmla="*/ 0 w 1285875"/>
                            <a:gd name="connsiteY0" fmla="*/ 0 h 1533525"/>
                            <a:gd name="connsiteX1" fmla="*/ 904875 w 1285875"/>
                            <a:gd name="connsiteY1" fmla="*/ 523875 h 1533525"/>
                            <a:gd name="connsiteX2" fmla="*/ 1285875 w 1285875"/>
                            <a:gd name="connsiteY2" fmla="*/ 1533525 h 1533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85875" h="1533525">
                              <a:moveTo>
                                <a:pt x="0" y="0"/>
                              </a:moveTo>
                              <a:cubicBezTo>
                                <a:pt x="345281" y="134144"/>
                                <a:pt x="690563" y="268288"/>
                                <a:pt x="904875" y="523875"/>
                              </a:cubicBezTo>
                              <a:cubicBezTo>
                                <a:pt x="1119187" y="779462"/>
                                <a:pt x="1228725" y="1355725"/>
                                <a:pt x="1285875" y="1533525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9B6FD" id="Forma libre 18" o:spid="_x0000_s1026" style="position:absolute;margin-left:280.45pt;margin-top:40.65pt;width:101.25pt;height:120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85875,153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" path="m,c345281,134144,690563,268288,904875,523875v214312,255587,323850,831850,381000,1009650e" filled="f" strokecolor="black [3200]" strokeweight="2pt">
                <v:shadow on="t" color="black" opacity="24903f" origin=",.5" offset="0,.55556mm"/>
                <v:path arrowok="t" o:connecttype="custom" o:connectlocs="0,0;904875,523875;1285875,1533525" o:connectangles="0,0,0"/>
              </v:shape>
            </w:pict>
          </mc:Fallback>
        </mc:AlternateContent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81792" behindDoc="0" locked="0" layoutInCell="1" allowOverlap="1" wp14:anchorId="48078F23" wp14:editId="650AFFCA">
            <wp:simplePos x="0" y="0"/>
            <wp:positionH relativeFrom="margin">
              <wp:posOffset>4914264</wp:posOffset>
            </wp:positionH>
            <wp:positionV relativeFrom="paragraph">
              <wp:posOffset>1916430</wp:posOffset>
            </wp:positionV>
            <wp:extent cx="1522095" cy="847714"/>
            <wp:effectExtent l="0" t="0" r="1905" b="0"/>
            <wp:wrapNone/>
            <wp:docPr id="17" name="Imagen 17" descr="https://ti3-emergente.wikispaces.com/file/view/wiki8.png/560553103/953x318/wik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3-emergente.wikispaces.com/file/view/wiki8.png/560553103/953x318/wiki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35" cy="85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80768" behindDoc="1" locked="0" layoutInCell="1" allowOverlap="1" wp14:anchorId="7203CC8F" wp14:editId="16CB8489">
            <wp:simplePos x="0" y="0"/>
            <wp:positionH relativeFrom="column">
              <wp:posOffset>4657090</wp:posOffset>
            </wp:positionH>
            <wp:positionV relativeFrom="paragraph">
              <wp:posOffset>1053465</wp:posOffset>
            </wp:positionV>
            <wp:extent cx="1962150" cy="2358353"/>
            <wp:effectExtent l="0" t="0" r="0" b="4445"/>
            <wp:wrapNone/>
            <wp:docPr id="16" name="Imagen 16" descr="http://academiaandroid.com/wpaa/wp-content/uploads/2014/10/database-149760_640-e1414768925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academiaandroid.com/wpaa/wp-content/uploads/2014/10/database-149760_640-e141476892557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35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A8358B" wp14:editId="081ACAB3">
                <wp:simplePos x="0" y="0"/>
                <wp:positionH relativeFrom="column">
                  <wp:posOffset>1656715</wp:posOffset>
                </wp:positionH>
                <wp:positionV relativeFrom="paragraph">
                  <wp:posOffset>3878580</wp:posOffset>
                </wp:positionV>
                <wp:extent cx="1228725" cy="447675"/>
                <wp:effectExtent l="38100" t="19050" r="66675" b="104775"/>
                <wp:wrapNone/>
                <wp:docPr id="15" name="Forma libr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28725" cy="447675"/>
                        </a:xfrm>
                        <a:custGeom>
                          <a:avLst/>
                          <a:gdLst>
                            <a:gd name="connsiteX0" fmla="*/ 0 w 1228725"/>
                            <a:gd name="connsiteY0" fmla="*/ 504825 h 504825"/>
                            <a:gd name="connsiteX1" fmla="*/ 466725 w 1228725"/>
                            <a:gd name="connsiteY1" fmla="*/ 95250 h 504825"/>
                            <a:gd name="connsiteX2" fmla="*/ 1228725 w 1228725"/>
                            <a:gd name="connsiteY2" fmla="*/ 0 h 504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28725" h="504825">
                              <a:moveTo>
                                <a:pt x="0" y="504825"/>
                              </a:moveTo>
                              <a:cubicBezTo>
                                <a:pt x="130969" y="342106"/>
                                <a:pt x="261938" y="179387"/>
                                <a:pt x="466725" y="95250"/>
                              </a:cubicBezTo>
                              <a:cubicBezTo>
                                <a:pt x="671512" y="11113"/>
                                <a:pt x="1117600" y="20637"/>
                                <a:pt x="122872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0B53F" id="Forma libre 15" o:spid="_x0000_s1026" style="position:absolute;margin-left:130.45pt;margin-top:305.4pt;width:96.75pt;height:35.25pt;flip:y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228725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" path="m,504825c130969,342106,261938,179387,466725,95250,671512,11113,1117600,20637,1228725,e" filled="f" strokecolor="black [3200]" strokeweight="2pt">
                <v:shadow on="t" color="black" opacity="24903f" origin=",.5" offset="0,.55556mm"/>
                <v:path arrowok="t" o:connecttype="custom" o:connectlocs="0,447675;466725,84467;1228725,0" o:connectangles="0,0,0"/>
              </v:shape>
            </w:pict>
          </mc:Fallback>
        </mc:AlternateContent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DEE728" wp14:editId="3056B0DD">
                <wp:simplePos x="0" y="0"/>
                <wp:positionH relativeFrom="column">
                  <wp:posOffset>1590675</wp:posOffset>
                </wp:positionH>
                <wp:positionV relativeFrom="paragraph">
                  <wp:posOffset>3256915</wp:posOffset>
                </wp:positionV>
                <wp:extent cx="1228725" cy="504825"/>
                <wp:effectExtent l="38100" t="38100" r="66675" b="85725"/>
                <wp:wrapNone/>
                <wp:docPr id="14" name="Forma libr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04825"/>
                        </a:xfrm>
                        <a:custGeom>
                          <a:avLst/>
                          <a:gdLst>
                            <a:gd name="connsiteX0" fmla="*/ 0 w 1228725"/>
                            <a:gd name="connsiteY0" fmla="*/ 504825 h 504825"/>
                            <a:gd name="connsiteX1" fmla="*/ 466725 w 1228725"/>
                            <a:gd name="connsiteY1" fmla="*/ 95250 h 504825"/>
                            <a:gd name="connsiteX2" fmla="*/ 1228725 w 1228725"/>
                            <a:gd name="connsiteY2" fmla="*/ 0 h 504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28725" h="504825">
                              <a:moveTo>
                                <a:pt x="0" y="504825"/>
                              </a:moveTo>
                              <a:cubicBezTo>
                                <a:pt x="130969" y="342106"/>
                                <a:pt x="261938" y="179387"/>
                                <a:pt x="466725" y="95250"/>
                              </a:cubicBezTo>
                              <a:cubicBezTo>
                                <a:pt x="671512" y="11113"/>
                                <a:pt x="1117600" y="20637"/>
                                <a:pt x="122872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D7CE4" id="Forma libre 14" o:spid="_x0000_s1026" style="position:absolute;margin-left:125.25pt;margin-top:256.45pt;width:96.75pt;height:39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28725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" path="m,504825c130969,342106,261938,179387,466725,95250,671512,11113,1117600,20637,1228725,e" filled="f" strokecolor="black [3200]" strokeweight="2pt">
                <v:shadow on="t" color="black" opacity="24903f" origin=",.5" offset="0,.55556mm"/>
                <v:path arrowok="t" o:connecttype="custom" o:connectlocs="0,504825;466725,95250;1228725,0" o:connectangles="0,0,0"/>
              </v:shape>
            </w:pict>
          </mc:Fallback>
        </mc:AlternateContent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CBE521" wp14:editId="1121EA79">
                <wp:simplePos x="0" y="0"/>
                <wp:positionH relativeFrom="column">
                  <wp:posOffset>1590040</wp:posOffset>
                </wp:positionH>
                <wp:positionV relativeFrom="paragraph">
                  <wp:posOffset>1144905</wp:posOffset>
                </wp:positionV>
                <wp:extent cx="1228725" cy="447675"/>
                <wp:effectExtent l="38100" t="19050" r="66675" b="104775"/>
                <wp:wrapNone/>
                <wp:docPr id="13" name="Forma libr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28725" cy="447675"/>
                        </a:xfrm>
                        <a:custGeom>
                          <a:avLst/>
                          <a:gdLst>
                            <a:gd name="connsiteX0" fmla="*/ 0 w 1228725"/>
                            <a:gd name="connsiteY0" fmla="*/ 504825 h 504825"/>
                            <a:gd name="connsiteX1" fmla="*/ 466725 w 1228725"/>
                            <a:gd name="connsiteY1" fmla="*/ 95250 h 504825"/>
                            <a:gd name="connsiteX2" fmla="*/ 1228725 w 1228725"/>
                            <a:gd name="connsiteY2" fmla="*/ 0 h 504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28725" h="504825">
                              <a:moveTo>
                                <a:pt x="0" y="504825"/>
                              </a:moveTo>
                              <a:cubicBezTo>
                                <a:pt x="130969" y="342106"/>
                                <a:pt x="261938" y="179387"/>
                                <a:pt x="466725" y="95250"/>
                              </a:cubicBezTo>
                              <a:cubicBezTo>
                                <a:pt x="671512" y="11113"/>
                                <a:pt x="1117600" y="20637"/>
                                <a:pt x="122872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81CB4" id="Forma libre 13" o:spid="_x0000_s1026" style="position:absolute;margin-left:125.2pt;margin-top:90.15pt;width:96.75pt;height:35.25pt;flip:y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228725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" path="m,504825c130969,342106,261938,179387,466725,95250,671512,11113,1117600,20637,1228725,e" filled="f" strokecolor="black [3200]" strokeweight="2pt">
                <v:shadow on="t" color="black" opacity="24903f" origin=",.5" offset="0,.55556mm"/>
                <v:path arrowok="t" o:connecttype="custom" o:connectlocs="0,447675;466725,84467;1228725,0" o:connectangles="0,0,0"/>
              </v:shape>
            </w:pict>
          </mc:Fallback>
        </mc:AlternateContent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2CE25F" wp14:editId="1DF53C1E">
                <wp:simplePos x="0" y="0"/>
                <wp:positionH relativeFrom="column">
                  <wp:posOffset>1599565</wp:posOffset>
                </wp:positionH>
                <wp:positionV relativeFrom="paragraph">
                  <wp:posOffset>582930</wp:posOffset>
                </wp:positionV>
                <wp:extent cx="1228725" cy="504825"/>
                <wp:effectExtent l="38100" t="38100" r="66675" b="85725"/>
                <wp:wrapNone/>
                <wp:docPr id="11" name="Forma libr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04825"/>
                        </a:xfrm>
                        <a:custGeom>
                          <a:avLst/>
                          <a:gdLst>
                            <a:gd name="connsiteX0" fmla="*/ 0 w 1228725"/>
                            <a:gd name="connsiteY0" fmla="*/ 504825 h 504825"/>
                            <a:gd name="connsiteX1" fmla="*/ 466725 w 1228725"/>
                            <a:gd name="connsiteY1" fmla="*/ 95250 h 504825"/>
                            <a:gd name="connsiteX2" fmla="*/ 1228725 w 1228725"/>
                            <a:gd name="connsiteY2" fmla="*/ 0 h 504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28725" h="504825">
                              <a:moveTo>
                                <a:pt x="0" y="504825"/>
                              </a:moveTo>
                              <a:cubicBezTo>
                                <a:pt x="130969" y="342106"/>
                                <a:pt x="261938" y="179387"/>
                                <a:pt x="466725" y="95250"/>
                              </a:cubicBezTo>
                              <a:cubicBezTo>
                                <a:pt x="671512" y="11113"/>
                                <a:pt x="1117600" y="20637"/>
                                <a:pt x="122872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4F13D" id="Forma libre 11" o:spid="_x0000_s1026" style="position:absolute;margin-left:125.95pt;margin-top:45.9pt;width:96.75pt;height:3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28725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" path="m,504825c130969,342106,261938,179387,466725,95250,671512,11113,1117600,20637,1228725,e" filled="f" strokecolor="black [3200]" strokeweight="2pt">
                <v:shadow on="t" color="black" opacity="24903f" origin=",.5" offset="0,.55556mm"/>
                <v:path arrowok="t" o:connecttype="custom" o:connectlocs="0,504825;466725,95250;1228725,0" o:connectangles="0,0,0"/>
              </v:shape>
            </w:pict>
          </mc:Fallback>
        </mc:AlternateContent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72576" behindDoc="0" locked="0" layoutInCell="1" allowOverlap="1" wp14:anchorId="64100A10" wp14:editId="565EE65F">
            <wp:simplePos x="0" y="0"/>
            <wp:positionH relativeFrom="page">
              <wp:posOffset>3695700</wp:posOffset>
            </wp:positionH>
            <wp:positionV relativeFrom="paragraph">
              <wp:posOffset>3897630</wp:posOffset>
            </wp:positionV>
            <wp:extent cx="657225" cy="657225"/>
            <wp:effectExtent l="0" t="0" r="9525" b="0"/>
            <wp:wrapNone/>
            <wp:docPr id="8" name="Imagen 8" descr="http://vignette4.wikia.nocookie.net/simpsons/images/1/11/Twitter_bird_icon.png/revision/latest?cb=2011122806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vignette4.wikia.nocookie.net/simpsons/images/1/11/Twitter_bird_icon.png/revision/latest?cb=201112280651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70528" behindDoc="0" locked="0" layoutInCell="1" allowOverlap="1" wp14:anchorId="11B8AD32" wp14:editId="74D9131B">
            <wp:simplePos x="0" y="0"/>
            <wp:positionH relativeFrom="page">
              <wp:posOffset>3676650</wp:posOffset>
            </wp:positionH>
            <wp:positionV relativeFrom="paragraph">
              <wp:posOffset>2973705</wp:posOffset>
            </wp:positionV>
            <wp:extent cx="657225" cy="657225"/>
            <wp:effectExtent l="0" t="0" r="9525" b="0"/>
            <wp:wrapNone/>
            <wp:docPr id="7" name="Imagen 7" descr="http://vignette4.wikia.nocookie.net/simpsons/images/1/11/Twitter_bird_icon.png/revision/latest?cb=2011122806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vignette4.wikia.nocookie.net/simpsons/images/1/11/Twitter_bird_icon.png/revision/latest?cb=201112280651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68480" behindDoc="0" locked="0" layoutInCell="1" allowOverlap="1" wp14:anchorId="46BED8A3" wp14:editId="2289B95D">
            <wp:simplePos x="0" y="0"/>
            <wp:positionH relativeFrom="page">
              <wp:posOffset>3667125</wp:posOffset>
            </wp:positionH>
            <wp:positionV relativeFrom="paragraph">
              <wp:posOffset>1144905</wp:posOffset>
            </wp:positionV>
            <wp:extent cx="657225" cy="657225"/>
            <wp:effectExtent l="0" t="0" r="9525" b="0"/>
            <wp:wrapNone/>
            <wp:docPr id="6" name="Imagen 6" descr="http://vignette4.wikia.nocookie.net/simpsons/images/1/11/Twitter_bird_icon.png/revision/latest?cb=2011122806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vignette4.wikia.nocookie.net/simpsons/images/1/11/Twitter_bird_icon.png/revision/latest?cb=201112280651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66432" behindDoc="0" locked="0" layoutInCell="1" allowOverlap="1" wp14:anchorId="1898D797" wp14:editId="3A93752D">
            <wp:simplePos x="0" y="0"/>
            <wp:positionH relativeFrom="page">
              <wp:posOffset>3676650</wp:posOffset>
            </wp:positionH>
            <wp:positionV relativeFrom="paragraph">
              <wp:posOffset>268605</wp:posOffset>
            </wp:positionV>
            <wp:extent cx="657225" cy="657225"/>
            <wp:effectExtent l="0" t="0" r="9525" b="0"/>
            <wp:wrapNone/>
            <wp:docPr id="5" name="Imagen 5" descr="http://vignette4.wikia.nocookie.net/simpsons/images/1/11/Twitter_bird_icon.png/revision/latest?cb=2011122806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vignette4.wikia.nocookie.net/simpsons/images/1/11/Twitter_bird_icon.png/revision/latest?cb=201112280651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65408" behindDoc="0" locked="0" layoutInCell="1" allowOverlap="1" wp14:anchorId="46031777" wp14:editId="7FA7FB15">
            <wp:simplePos x="0" y="0"/>
            <wp:positionH relativeFrom="margin">
              <wp:posOffset>-410210</wp:posOffset>
            </wp:positionH>
            <wp:positionV relativeFrom="paragraph">
              <wp:posOffset>2621280</wp:posOffset>
            </wp:positionV>
            <wp:extent cx="2000250" cy="2204085"/>
            <wp:effectExtent l="0" t="0" r="0" b="5715"/>
            <wp:wrapNone/>
            <wp:docPr id="3" name="Imagen 3" descr="https://informatica2univia.files.wordpress.com/2012/04/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nformatica2univia.files.wordpress.com/2012/04/18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tab/>
      </w:r>
      <w:r w:rsidR="00AE4B56">
        <w:tab/>
      </w:r>
      <w:r w:rsidR="00AE4B56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Pr="00031E14" w:rsidRDefault="00031E14" w:rsidP="00AE4B56">
      <w:pPr>
        <w:rPr>
          <w:sz w:val="28"/>
        </w:rPr>
      </w:pPr>
      <w:r w:rsidRPr="00031E14">
        <w:rPr>
          <w:sz w:val="28"/>
        </w:rPr>
        <w:t>COMPONENTES</w:t>
      </w:r>
    </w:p>
    <w:p w:rsidR="00031E14" w:rsidRPr="00031E14" w:rsidRDefault="00031E14" w:rsidP="00031E14">
      <w:pPr>
        <w:pStyle w:val="Prrafodelista"/>
        <w:numPr>
          <w:ilvl w:val="0"/>
          <w:numId w:val="7"/>
        </w:numPr>
        <w:rPr>
          <w:sz w:val="28"/>
        </w:rPr>
      </w:pPr>
      <w:r w:rsidRPr="00031E14">
        <w:rPr>
          <w:sz w:val="28"/>
        </w:rPr>
        <w:t>2 computadoras HP</w:t>
      </w:r>
    </w:p>
    <w:p w:rsidR="00031E14" w:rsidRPr="00031E14" w:rsidRDefault="00031E14" w:rsidP="00031E14">
      <w:pPr>
        <w:pStyle w:val="Prrafodelista"/>
        <w:numPr>
          <w:ilvl w:val="0"/>
          <w:numId w:val="7"/>
        </w:numPr>
        <w:rPr>
          <w:sz w:val="28"/>
        </w:rPr>
      </w:pPr>
      <w:proofErr w:type="spellStart"/>
      <w:r w:rsidRPr="00031E14">
        <w:rPr>
          <w:sz w:val="28"/>
        </w:rPr>
        <w:t>Twetts</w:t>
      </w:r>
      <w:proofErr w:type="spellEnd"/>
      <w:r w:rsidRPr="00031E14">
        <w:rPr>
          <w:sz w:val="28"/>
        </w:rPr>
        <w:t xml:space="preserve"> de diferentes locaciones:</w:t>
      </w:r>
    </w:p>
    <w:p w:rsidR="00031E14" w:rsidRPr="00031E14" w:rsidRDefault="00031E14" w:rsidP="00031E14">
      <w:pPr>
        <w:pStyle w:val="Prrafodelista"/>
        <w:numPr>
          <w:ilvl w:val="1"/>
          <w:numId w:val="7"/>
        </w:numPr>
        <w:rPr>
          <w:sz w:val="28"/>
        </w:rPr>
      </w:pPr>
      <w:proofErr w:type="spellStart"/>
      <w:r w:rsidRPr="00031E14">
        <w:rPr>
          <w:sz w:val="28"/>
        </w:rPr>
        <w:t>Quitumbe</w:t>
      </w:r>
      <w:proofErr w:type="spellEnd"/>
    </w:p>
    <w:p w:rsidR="00031E14" w:rsidRPr="00031E14" w:rsidRDefault="00031E14" w:rsidP="00031E14">
      <w:pPr>
        <w:pStyle w:val="Prrafodelista"/>
        <w:numPr>
          <w:ilvl w:val="1"/>
          <w:numId w:val="7"/>
        </w:numPr>
        <w:rPr>
          <w:sz w:val="28"/>
        </w:rPr>
      </w:pPr>
      <w:r w:rsidRPr="00031E14">
        <w:rPr>
          <w:sz w:val="28"/>
        </w:rPr>
        <w:t>San Bartolo</w:t>
      </w:r>
    </w:p>
    <w:p w:rsidR="00031E14" w:rsidRPr="00031E14" w:rsidRDefault="00031E14" w:rsidP="00031E14">
      <w:pPr>
        <w:pStyle w:val="Prrafodelista"/>
        <w:numPr>
          <w:ilvl w:val="1"/>
          <w:numId w:val="7"/>
        </w:numPr>
        <w:rPr>
          <w:sz w:val="28"/>
        </w:rPr>
      </w:pPr>
      <w:r w:rsidRPr="00031E14">
        <w:rPr>
          <w:sz w:val="28"/>
        </w:rPr>
        <w:t>Sector Batan</w:t>
      </w:r>
    </w:p>
    <w:p w:rsidR="00031E14" w:rsidRPr="00031E14" w:rsidRDefault="00031E14" w:rsidP="00031E14">
      <w:pPr>
        <w:pStyle w:val="Prrafodelista"/>
        <w:numPr>
          <w:ilvl w:val="1"/>
          <w:numId w:val="7"/>
        </w:numPr>
        <w:rPr>
          <w:sz w:val="28"/>
        </w:rPr>
      </w:pPr>
      <w:r w:rsidRPr="00031E14">
        <w:rPr>
          <w:sz w:val="28"/>
        </w:rPr>
        <w:t>El Condado</w:t>
      </w:r>
      <w:r w:rsidR="00AE4B56" w:rsidRPr="00031E14">
        <w:rPr>
          <w:sz w:val="28"/>
        </w:rPr>
        <w:tab/>
      </w:r>
    </w:p>
    <w:p w:rsidR="00031E14" w:rsidRPr="00031E14" w:rsidRDefault="00031E14" w:rsidP="00031E14">
      <w:pPr>
        <w:pStyle w:val="Prrafodelista"/>
        <w:numPr>
          <w:ilvl w:val="0"/>
          <w:numId w:val="7"/>
        </w:numPr>
        <w:rPr>
          <w:sz w:val="28"/>
        </w:rPr>
      </w:pPr>
      <w:r w:rsidRPr="00031E14">
        <w:rPr>
          <w:sz w:val="28"/>
        </w:rPr>
        <w:t>Bases No-SQL generadas para cada locación</w:t>
      </w:r>
    </w:p>
    <w:p w:rsidR="00AE4B56" w:rsidRDefault="00031E14" w:rsidP="00031E14">
      <w:pPr>
        <w:pStyle w:val="Prrafodelista"/>
        <w:numPr>
          <w:ilvl w:val="0"/>
          <w:numId w:val="7"/>
        </w:numPr>
      </w:pPr>
      <w:r w:rsidRPr="00031E14">
        <w:rPr>
          <w:sz w:val="28"/>
        </w:rPr>
        <w:t>Una Base No-SQL unificada de los tweets recolectados</w:t>
      </w:r>
      <w:r w:rsidR="00AE4B56">
        <w:tab/>
      </w:r>
      <w:r w:rsidR="00AE4B56">
        <w:tab/>
      </w:r>
      <w:r w:rsidR="00AE4B56">
        <w:tab/>
      </w:r>
      <w:r w:rsidR="00AE4B56">
        <w:tab/>
      </w:r>
      <w:r w:rsidR="00AE4B56">
        <w:tab/>
      </w:r>
    </w:p>
    <w:p w:rsidR="00031E14" w:rsidRPr="00031E14" w:rsidRDefault="00031E14" w:rsidP="00031E14">
      <w:pPr>
        <w:rPr>
          <w:color w:val="000000" w:themeColor="text1"/>
          <w:sz w:val="36"/>
        </w:rPr>
      </w:pPr>
      <w:r w:rsidRPr="00031E14">
        <w:rPr>
          <w:color w:val="000000" w:themeColor="text1"/>
          <w:sz w:val="36"/>
        </w:rPr>
        <w:lastRenderedPageBreak/>
        <w:t>PRUEBAS TWEETS RECOLECTADOS</w:t>
      </w:r>
    </w:p>
    <w:p w:rsidR="00031E14" w:rsidRDefault="00031E14" w:rsidP="00031E14">
      <w:pPr>
        <w:tabs>
          <w:tab w:val="left" w:pos="1635"/>
        </w:tabs>
        <w:jc w:val="center"/>
      </w:pPr>
      <w:r>
        <w:rPr>
          <w:noProof/>
          <w:lang w:eastAsia="es-EC"/>
        </w:rPr>
        <w:drawing>
          <wp:inline distT="0" distB="0" distL="0" distR="0" wp14:anchorId="25BD8D16" wp14:editId="73DA44E7">
            <wp:extent cx="4895850" cy="66389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14" w:rsidRPr="00031E14" w:rsidRDefault="00031E14" w:rsidP="00031E14">
      <w:pPr>
        <w:jc w:val="center"/>
        <w:rPr>
          <w:color w:val="000000" w:themeColor="text1"/>
          <w:sz w:val="36"/>
        </w:rPr>
      </w:pPr>
      <w:r w:rsidRPr="00031E14">
        <w:rPr>
          <w:noProof/>
          <w:color w:val="000000" w:themeColor="text1"/>
          <w:sz w:val="36"/>
          <w:lang w:eastAsia="es-EC"/>
        </w:rPr>
        <w:lastRenderedPageBreak/>
        <w:drawing>
          <wp:inline distT="0" distB="0" distL="0" distR="0" wp14:anchorId="41C8145A" wp14:editId="33C18D93">
            <wp:extent cx="4857750" cy="66484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14" w:rsidRPr="00031E14" w:rsidRDefault="00031E14" w:rsidP="00031E14">
      <w:pPr>
        <w:jc w:val="center"/>
        <w:rPr>
          <w:color w:val="000000" w:themeColor="text1"/>
          <w:sz w:val="36"/>
        </w:rPr>
      </w:pPr>
      <w:r w:rsidRPr="00031E14">
        <w:rPr>
          <w:color w:val="000000" w:themeColor="text1"/>
          <w:sz w:val="36"/>
        </w:rPr>
        <w:t>BASE NO – SQL COUCHDB</w:t>
      </w:r>
    </w:p>
    <w:p w:rsidR="00031E14" w:rsidRDefault="00031E14" w:rsidP="00031E14">
      <w:pPr>
        <w:jc w:val="center"/>
      </w:pPr>
      <w:r>
        <w:rPr>
          <w:noProof/>
          <w:lang w:val="es-EC" w:eastAsia="es-EC"/>
        </w:rPr>
        <w:lastRenderedPageBreak/>
        <w:drawing>
          <wp:inline distT="0" distB="0" distL="0" distR="0" wp14:anchorId="526DF87C" wp14:editId="17CA9F5D">
            <wp:extent cx="7033498" cy="30708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78685" cy="30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14" w:rsidRDefault="00031E14" w:rsidP="00031E14">
      <w:pPr>
        <w:jc w:val="center"/>
        <w:rPr>
          <w:color w:val="FF0000"/>
          <w:sz w:val="40"/>
        </w:rPr>
      </w:pPr>
      <w:r w:rsidRPr="00031E14">
        <w:rPr>
          <w:color w:val="FF0000"/>
          <w:sz w:val="40"/>
        </w:rPr>
        <w:t>TOTAL TWEETS RECOLECTADOS= 11070</w:t>
      </w:r>
    </w:p>
    <w:p w:rsidR="00164F70" w:rsidRDefault="00164F70" w:rsidP="00031E14">
      <w:pPr>
        <w:jc w:val="center"/>
        <w:rPr>
          <w:color w:val="FF0000"/>
          <w:sz w:val="40"/>
        </w:rPr>
      </w:pPr>
    </w:p>
    <w:p w:rsidR="00164F70" w:rsidRDefault="00164F70" w:rsidP="00031E14">
      <w:pPr>
        <w:jc w:val="center"/>
        <w:rPr>
          <w:color w:val="FF0000"/>
          <w:sz w:val="40"/>
        </w:rPr>
      </w:pPr>
      <w:r>
        <w:rPr>
          <w:color w:val="FF0000"/>
          <w:sz w:val="40"/>
        </w:rPr>
        <w:lastRenderedPageBreak/>
        <w:t>Interfaz Proyecto</w:t>
      </w:r>
    </w:p>
    <w:p w:rsidR="00164F70" w:rsidRPr="00031E14" w:rsidRDefault="00164F70" w:rsidP="00031E14">
      <w:pPr>
        <w:jc w:val="center"/>
        <w:rPr>
          <w:color w:val="FF0000"/>
          <w:sz w:val="40"/>
        </w:rPr>
      </w:pPr>
      <w:bookmarkStart w:id="2" w:name="_GoBack"/>
      <w:r>
        <w:rPr>
          <w:noProof/>
          <w:lang w:val="es-EC" w:eastAsia="es-EC"/>
        </w:rPr>
        <w:drawing>
          <wp:inline distT="0" distB="0" distL="0" distR="0" wp14:anchorId="49866529" wp14:editId="583B33A7">
            <wp:extent cx="6536690" cy="48387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5823" cy="485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sectPr w:rsidR="00164F70" w:rsidRPr="00031E14" w:rsidSect="00AE4B56">
      <w:footerReference w:type="default" r:id="rId20"/>
      <w:pgSz w:w="12240" w:h="15840" w:code="1"/>
      <w:pgMar w:top="1836" w:right="1467" w:bottom="765" w:left="1276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451F" w:rsidRDefault="0000451F">
      <w:pPr>
        <w:spacing w:before="0" w:after="0" w:line="240" w:lineRule="auto"/>
      </w:pPr>
      <w:r>
        <w:separator/>
      </w:r>
    </w:p>
  </w:endnote>
  <w:endnote w:type="continuationSeparator" w:id="0">
    <w:p w:rsidR="0000451F" w:rsidRDefault="0000451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owallia New">
    <w:altName w:val="Arial Unicode MS"/>
    <w:panose1 w:val="020B0604020202020204"/>
    <w:charset w:val="00"/>
    <w:family w:val="swiss"/>
    <w:pitch w:val="variable"/>
    <w:sig w:usb0="00000000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4251" w:rsidRPr="00CF40D8" w:rsidRDefault="00C24251">
    <w:pPr>
      <w:pStyle w:val="Piedepgina"/>
    </w:pPr>
    <w:r w:rsidRPr="00CF40D8">
      <w:t xml:space="preserve">Página </w:t>
    </w:r>
    <w:r w:rsidRPr="00CF40D8">
      <w:fldChar w:fldCharType="begin"/>
    </w:r>
    <w:r w:rsidRPr="00CF40D8">
      <w:instrText>PAGE  \* Arabic  \* MERGEFORMAT</w:instrText>
    </w:r>
    <w:r w:rsidRPr="00CF40D8">
      <w:fldChar w:fldCharType="separate"/>
    </w:r>
    <w:r w:rsidR="00164F70">
      <w:rPr>
        <w:noProof/>
      </w:rPr>
      <w:t>5</w:t>
    </w:r>
    <w:r w:rsidRPr="00CF40D8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451F" w:rsidRDefault="0000451F">
      <w:pPr>
        <w:spacing w:before="0" w:after="0" w:line="240" w:lineRule="auto"/>
      </w:pPr>
      <w:r>
        <w:separator/>
      </w:r>
    </w:p>
  </w:footnote>
  <w:footnote w:type="continuationSeparator" w:id="0">
    <w:p w:rsidR="0000451F" w:rsidRDefault="0000451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2F057E56"/>
    <w:multiLevelType w:val="hybridMultilevel"/>
    <w:tmpl w:val="E808145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B56"/>
    <w:rsid w:val="0000451F"/>
    <w:rsid w:val="00031E14"/>
    <w:rsid w:val="00062F8F"/>
    <w:rsid w:val="00162E13"/>
    <w:rsid w:val="00164F70"/>
    <w:rsid w:val="00210D08"/>
    <w:rsid w:val="00246E4E"/>
    <w:rsid w:val="002D0521"/>
    <w:rsid w:val="00315DF0"/>
    <w:rsid w:val="00340910"/>
    <w:rsid w:val="004241E5"/>
    <w:rsid w:val="004C7BC9"/>
    <w:rsid w:val="00502B52"/>
    <w:rsid w:val="0052431A"/>
    <w:rsid w:val="005350B4"/>
    <w:rsid w:val="00535F0C"/>
    <w:rsid w:val="005E704C"/>
    <w:rsid w:val="00626551"/>
    <w:rsid w:val="00650176"/>
    <w:rsid w:val="00652A01"/>
    <w:rsid w:val="006F6D69"/>
    <w:rsid w:val="0076466F"/>
    <w:rsid w:val="007E2A09"/>
    <w:rsid w:val="00806A60"/>
    <w:rsid w:val="00852D90"/>
    <w:rsid w:val="0087552D"/>
    <w:rsid w:val="008A2161"/>
    <w:rsid w:val="008D4AB4"/>
    <w:rsid w:val="0099638C"/>
    <w:rsid w:val="009D2D39"/>
    <w:rsid w:val="009F48DB"/>
    <w:rsid w:val="00A13C76"/>
    <w:rsid w:val="00AE339C"/>
    <w:rsid w:val="00AE4B56"/>
    <w:rsid w:val="00BB1960"/>
    <w:rsid w:val="00C2009F"/>
    <w:rsid w:val="00C24251"/>
    <w:rsid w:val="00CB02A0"/>
    <w:rsid w:val="00CF40D8"/>
    <w:rsid w:val="00DC083A"/>
    <w:rsid w:val="00DD55D9"/>
    <w:rsid w:val="00DF14A1"/>
    <w:rsid w:val="00EA3D45"/>
    <w:rsid w:val="00F61A84"/>
    <w:rsid w:val="00FD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C6504ECB-81C4-458A-8AB4-DA7404F27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s-ES" w:eastAsia="es-E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5B97"/>
    <w:pPr>
      <w:spacing w:after="160"/>
    </w:pPr>
  </w:style>
  <w:style w:type="paragraph" w:styleId="Ttulo1">
    <w:name w:val="heading 1"/>
    <w:basedOn w:val="Normal"/>
    <w:next w:val="Normal"/>
    <w:link w:val="Ttulo1Car"/>
    <w:uiPriority w:val="1"/>
    <w:qFormat/>
    <w:rsid w:val="00C24251"/>
    <w:pPr>
      <w:keepNext/>
      <w:keepLines/>
      <w:spacing w:before="36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99"/>
    <w:qFormat/>
    <w:pPr>
      <w:spacing w:before="0" w:after="0"/>
      <w:jc w:val="center"/>
    </w:pPr>
  </w:style>
  <w:style w:type="character" w:customStyle="1" w:styleId="Ttulo1Car">
    <w:name w:val="Título 1 Car"/>
    <w:basedOn w:val="Fuentedeprrafopredeter"/>
    <w:link w:val="Ttulo1"/>
    <w:uiPriority w:val="1"/>
    <w:rsid w:val="00C2425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Descripci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aconvietas">
    <w:name w:val="List Bullet"/>
    <w:basedOn w:val="Normal"/>
    <w:uiPriority w:val="1"/>
    <w:unhideWhenUsed/>
    <w:qFormat/>
    <w:rsid w:val="00C24251"/>
    <w:pPr>
      <w:numPr>
        <w:numId w:val="5"/>
      </w:numPr>
      <w:spacing w:after="120"/>
    </w:pPr>
  </w:style>
  <w:style w:type="paragraph" w:styleId="Listaconnmeros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Puesto">
    <w:name w:val="Title"/>
    <w:basedOn w:val="Normal"/>
    <w:next w:val="Normal"/>
    <w:link w:val="PuestoC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next w:val="Normal"/>
    <w:link w:val="SubttuloC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caps/>
      <w:sz w:val="26"/>
    </w:rPr>
  </w:style>
  <w:style w:type="character" w:styleId="nfasis">
    <w:name w:val="Emphasis"/>
    <w:basedOn w:val="Fuentedeprrafopredeter"/>
    <w:uiPriority w:val="10"/>
    <w:unhideWhenUsed/>
    <w:qFormat/>
    <w:rPr>
      <w:i w:val="0"/>
      <w:iCs w:val="0"/>
      <w:color w:val="007789" w:themeColor="accent1" w:themeShade="BF"/>
    </w:rPr>
  </w:style>
  <w:style w:type="paragraph" w:styleId="Sinespaciado">
    <w:name w:val="No Spacing"/>
    <w:link w:val="SinespaciadoC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asciiTheme="minorHAnsi" w:eastAsiaTheme="minorEastAsia" w:hAnsiTheme="minorHAnsi" w:cstheme="minorBidi"/>
      <w:color w:val="auto"/>
    </w:rPr>
  </w:style>
  <w:style w:type="paragraph" w:styleId="Cita">
    <w:name w:val="Quote"/>
    <w:basedOn w:val="Normal"/>
    <w:next w:val="Normal"/>
    <w:link w:val="CitaC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CitaCar">
    <w:name w:val="Cita Car"/>
    <w:basedOn w:val="Fuentedeprrafopredeter"/>
    <w:link w:val="Cita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tulodeTDC">
    <w:name w:val="TOC Heading"/>
    <w:basedOn w:val="Ttulo1"/>
    <w:next w:val="Normal"/>
    <w:uiPriority w:val="39"/>
    <w:unhideWhenUsed/>
    <w:qFormat/>
    <w:pPr>
      <w:spacing w:before="0"/>
      <w:outlineLvl w:val="9"/>
    </w:pPr>
  </w:style>
  <w:style w:type="paragraph" w:styleId="Piedepgina">
    <w:name w:val="footer"/>
    <w:basedOn w:val="Normal"/>
    <w:link w:val="PiedepginaC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aps/>
      <w:sz w:val="16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ipervnculo">
    <w:name w:val="Hyperlink"/>
    <w:basedOn w:val="Fuentedeprrafopredeter"/>
    <w:uiPriority w:val="99"/>
    <w:unhideWhenUsed/>
    <w:rPr>
      <w:color w:val="EB8803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paragraph" w:styleId="Bibliografa">
    <w:name w:val="Bibliography"/>
    <w:basedOn w:val="Normal"/>
    <w:next w:val="Normal"/>
    <w:uiPriority w:val="39"/>
    <w:unhideWhenUsed/>
  </w:style>
  <w:style w:type="paragraph" w:styleId="Encabezado">
    <w:name w:val="header"/>
    <w:basedOn w:val="Normal"/>
    <w:link w:val="EncabezadoCar"/>
    <w:uiPriority w:val="99"/>
    <w:unhideWhenUsed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Sangranormal">
    <w:name w:val="Normal Indent"/>
    <w:basedOn w:val="Normal"/>
    <w:uiPriority w:val="99"/>
    <w:unhideWhenUsed/>
    <w:pPr>
      <w:ind w:left="720"/>
    </w:p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table" w:customStyle="1" w:styleId="tabladeinformes">
    <w:name w:val="tabla de informes"/>
    <w:basedOn w:val="Tabla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31E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PERPAK\AppData\Roaming\Microsoft\Plantillas\Informe%20con%20f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282ED88D05043A6BDBB1FE5588EE6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4EE1DF-E0B6-4509-862C-1EC24527FF1F}"/>
      </w:docPartPr>
      <w:docPartBody>
        <w:p w:rsidR="00000000" w:rsidRDefault="00A04748">
          <w:pPr>
            <w:pStyle w:val="6282ED88D05043A6BDBB1FE5588EE6B2"/>
          </w:pPr>
          <w:r w:rsidRPr="00C84D22">
            <w:t>[Nombre de la asignatura]</w:t>
          </w:r>
        </w:p>
      </w:docPartBody>
    </w:docPart>
    <w:docPart>
      <w:docPartPr>
        <w:name w:val="9FB1A4C774274C128494665D9CE92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B40BDE-93EF-4AFD-9C1C-BC6271BB6661}"/>
      </w:docPartPr>
      <w:docPartBody>
        <w:p w:rsidR="00000000" w:rsidRDefault="00A04748">
          <w:pPr>
            <w:pStyle w:val="9FB1A4C774274C128494665D9CE9235C"/>
          </w:pPr>
          <w:r w:rsidRPr="00C84D22"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owallia New">
    <w:altName w:val="Arial Unicode MS"/>
    <w:panose1 w:val="020B0604020202020204"/>
    <w:charset w:val="00"/>
    <w:family w:val="swiss"/>
    <w:pitch w:val="variable"/>
    <w:sig w:usb0="00000000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1206D1A0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748"/>
    <w:rsid w:val="00A04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1"/>
    <w:qFormat/>
    <w:pPr>
      <w:keepNext/>
      <w:keepLines/>
      <w:spacing w:before="36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  <w:szCs w:val="20"/>
      <w:lang w:val="es-ES" w:eastAsia="es-ES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5B9BD5" w:themeColor="accent1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Pr>
      <w:rFonts w:asciiTheme="majorHAnsi" w:eastAsiaTheme="majorEastAsia" w:hAnsiTheme="majorHAnsi" w:cstheme="majorBidi"/>
      <w:color w:val="5B9BD5" w:themeColor="accent1"/>
      <w:sz w:val="30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caps/>
      <w:color w:val="5B9BD5" w:themeColor="accent1"/>
      <w:szCs w:val="20"/>
      <w:lang w:val="es-ES" w:eastAsia="es-ES"/>
    </w:rPr>
  </w:style>
  <w:style w:type="paragraph" w:styleId="Listaconvietas">
    <w:name w:val="List Bullet"/>
    <w:basedOn w:val="Normal"/>
    <w:uiPriority w:val="1"/>
    <w:unhideWhenUsed/>
    <w:qFormat/>
    <w:pPr>
      <w:numPr>
        <w:numId w:val="1"/>
      </w:numPr>
      <w:spacing w:before="120" w:after="120" w:line="264" w:lineRule="auto"/>
    </w:pPr>
    <w:rPr>
      <w:rFonts w:eastAsiaTheme="minorHAnsi"/>
      <w:color w:val="595959" w:themeColor="text1" w:themeTint="A6"/>
      <w:sz w:val="20"/>
      <w:szCs w:val="20"/>
      <w:lang w:val="es-ES" w:eastAsia="es-ES"/>
    </w:rPr>
  </w:style>
  <w:style w:type="paragraph" w:customStyle="1" w:styleId="6AD6DEB2EFA7420EA7E2F661785CF782">
    <w:name w:val="6AD6DEB2EFA7420EA7E2F661785CF782"/>
  </w:style>
  <w:style w:type="paragraph" w:customStyle="1" w:styleId="6282ED88D05043A6BDBB1FE5588EE6B2">
    <w:name w:val="6282ED88D05043A6BDBB1FE5588EE6B2"/>
  </w:style>
  <w:style w:type="paragraph" w:customStyle="1" w:styleId="9FB1A4C774274C128494665D9CE9235C">
    <w:name w:val="9FB1A4C774274C128494665D9CE923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2016-06-08T00:00:00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FF2EDA-1FDD-4063-8AB5-98F8E0DDCF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59FAE0-CEBE-47A6-A850-EE7CF935B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con foto.dotx</Template>
  <TotalTime>65</TotalTime>
  <Pages>6</Pages>
  <Words>79</Words>
  <Characters>440</Characters>
  <Application>Microsoft Office Word</Application>
  <DocSecurity>0</DocSecurity>
  <Lines>3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Encabezados</vt:lpstr>
      </vt:variant>
      <vt:variant>
        <vt:i4>5</vt:i4>
      </vt:variant>
    </vt:vector>
  </HeadingPairs>
  <TitlesOfParts>
    <vt:vector size="7" baseType="lpstr">
      <vt:lpstr/>
      <vt:lpstr/>
      <vt:lpstr>&lt;Ya puede empezar</vt:lpstr>
      <vt:lpstr>Déjelo perfecto</vt:lpstr>
      <vt:lpstr>Termínelo con un último toque</vt:lpstr>
      <vt:lpstr>    Agregar una tabla de contenido</vt:lpstr>
      <vt:lpstr>    Agregar una bibliografía</vt:lpstr>
    </vt:vector>
  </TitlesOfParts>
  <Company/>
  <LinksUpToDate>false</LinksUpToDate>
  <CharactersWithSpaces>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NoSQL</dc:title>
  <dc:subject>iNTEGRANTES: Muñoz Geovanny &amp; lourdes peñafiel</dc:subject>
  <dc:creator>Ing.Juan Zaldumbide</dc:creator>
  <cp:keywords>Base de Datos Multidimensional</cp:keywords>
  <cp:lastModifiedBy>SUPERPAK</cp:lastModifiedBy>
  <cp:revision>2</cp:revision>
  <dcterms:created xsi:type="dcterms:W3CDTF">2016-06-08T18:30:00Z</dcterms:created>
  <dcterms:modified xsi:type="dcterms:W3CDTF">2016-06-08T19:36:00Z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